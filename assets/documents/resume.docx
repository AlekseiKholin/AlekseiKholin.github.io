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8052065" w14:textId="40B18BCE" w:rsidR="00457ADE" w:rsidRPr="00577BCC" w:rsidRDefault="008E43A4" w:rsidP="00A3726F">
      <w:pPr>
        <w:spacing w:before="120"/>
        <w:rPr>
          <w:color w:val="043D68"/>
        </w:rPr>
      </w:pPr>
      <w:r>
        <w:rPr>
          <w:noProof/>
          <w:color w:val="043D68"/>
          <w:szCs w:val="20"/>
        </w:rPr>
        <w:drawing>
          <wp:anchor distT="0" distB="0" distL="114300" distR="114300" simplePos="0" relativeHeight="251660288" behindDoc="0" locked="0" layoutInCell="1" allowOverlap="1" wp14:anchorId="3287A5CE" wp14:editId="5D630911">
            <wp:simplePos x="0" y="0"/>
            <wp:positionH relativeFrom="column">
              <wp:posOffset>4543425</wp:posOffset>
            </wp:positionH>
            <wp:positionV relativeFrom="paragraph">
              <wp:posOffset>-466725</wp:posOffset>
            </wp:positionV>
            <wp:extent cx="1496291" cy="1645920"/>
            <wp:effectExtent l="0" t="0" r="889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" r="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291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426" w:rsidRPr="00577BCC">
        <w:rPr>
          <w:noProof/>
          <w:color w:val="043D68"/>
          <w:lang w:bidi="ru-R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2F431F4" wp14:editId="0EA40D2A">
                <wp:simplePos x="0" y="0"/>
                <wp:positionH relativeFrom="page">
                  <wp:posOffset>4879975</wp:posOffset>
                </wp:positionH>
                <wp:positionV relativeFrom="paragraph">
                  <wp:posOffset>-457200</wp:posOffset>
                </wp:positionV>
                <wp:extent cx="2891155" cy="10812780"/>
                <wp:effectExtent l="0" t="0" r="4445" b="7620"/>
                <wp:wrapNone/>
                <wp:docPr id="1829415539" name="Прямоугольник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1155" cy="10812780"/>
                        </a:xfrm>
                        <a:prstGeom prst="rect">
                          <a:avLst/>
                        </a:prstGeom>
                        <a:solidFill>
                          <a:srgbClr val="D3EBF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14729" id="Прямоугольник 1" o:spid="_x0000_s1026" alt="&quot;&quot;" style="position:absolute;margin-left:384.25pt;margin-top:-36pt;width:227.65pt;height:851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" fillcolor="#d3ebfd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79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190"/>
        <w:gridCol w:w="969"/>
        <w:gridCol w:w="3472"/>
      </w:tblGrid>
      <w:tr w:rsidR="00AB74C5" w:rsidRPr="00577BCC" w14:paraId="1F21FD5D" w14:textId="77777777" w:rsidTr="006D2F4D">
        <w:trPr>
          <w:trHeight w:val="1346"/>
        </w:trPr>
        <w:tc>
          <w:tcPr>
            <w:tcW w:w="6191" w:type="dxa"/>
            <w:tcBorders>
              <w:bottom w:val="single" w:sz="4" w:space="0" w:color="043D68" w:themeColor="text2"/>
            </w:tcBorders>
          </w:tcPr>
          <w:p w14:paraId="5FF37460" w14:textId="2FDA0FD1" w:rsidR="00A47C30" w:rsidRPr="00A47C30" w:rsidRDefault="00C009F4" w:rsidP="00A47C30">
            <w:pPr>
              <w:pStyle w:val="ac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Алексей</w:t>
            </w:r>
            <w:r w:rsidR="00AD2D55">
              <w:t xml:space="preserve"> </w:t>
            </w:r>
            <w:r w:rsidR="005722FC">
              <w:rPr>
                <w:lang w:val="ru-RU"/>
              </w:rPr>
              <w:t>Холин</w:t>
            </w:r>
            <w:r w:rsidR="00A47C30">
              <w:rPr>
                <w:lang w:val="ru-RU"/>
              </w:rPr>
              <w:t xml:space="preserve"> </w:t>
            </w:r>
            <w:r w:rsidR="00A47C30" w:rsidRPr="00A47C30">
              <w:rPr>
                <w:b w:val="0"/>
                <w:bCs w:val="0"/>
                <w:sz w:val="18"/>
                <w:szCs w:val="18"/>
                <w:lang w:val="ru-RU"/>
              </w:rPr>
              <w:t>3</w:t>
            </w:r>
            <w:r w:rsidR="00420136">
              <w:rPr>
                <w:b w:val="0"/>
                <w:bCs w:val="0"/>
                <w:sz w:val="18"/>
                <w:szCs w:val="18"/>
                <w:lang w:val="ru-RU"/>
              </w:rPr>
              <w:t>4</w:t>
            </w:r>
            <w:r w:rsidR="00A47C30" w:rsidRPr="00A47C30">
              <w:rPr>
                <w:b w:val="0"/>
                <w:bCs w:val="0"/>
                <w:sz w:val="18"/>
                <w:szCs w:val="18"/>
                <w:lang w:val="ru-RU"/>
              </w:rPr>
              <w:t xml:space="preserve"> года</w:t>
            </w:r>
          </w:p>
          <w:p w14:paraId="2D4C0242" w14:textId="53DA3D9B" w:rsidR="00AB74C5" w:rsidRPr="00577BCC" w:rsidRDefault="006D2F4D" w:rsidP="00AB74C5">
            <w:pPr>
              <w:pStyle w:val="af"/>
            </w:pPr>
            <w:r w:rsidRPr="006D2F4D">
              <w:t>Аналитик данных</w:t>
            </w:r>
          </w:p>
        </w:tc>
        <w:tc>
          <w:tcPr>
            <w:tcW w:w="969" w:type="dxa"/>
          </w:tcPr>
          <w:p w14:paraId="57FF5965" w14:textId="3C4F0A4F" w:rsidR="00AB74C5" w:rsidRPr="00577BCC" w:rsidRDefault="00AB74C5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72" w:type="dxa"/>
          </w:tcPr>
          <w:p w14:paraId="7A15531A" w14:textId="00CFD881" w:rsidR="00AB74C5" w:rsidRPr="00577BCC" w:rsidRDefault="00AB74C5" w:rsidP="00084DEB">
            <w:pPr>
              <w:rPr>
                <w:color w:val="043D68"/>
                <w:szCs w:val="20"/>
              </w:rPr>
            </w:pPr>
          </w:p>
        </w:tc>
      </w:tr>
      <w:tr w:rsidR="00676B73" w:rsidRPr="00577BCC" w14:paraId="7328AA6E" w14:textId="77777777" w:rsidTr="008D408E">
        <w:trPr>
          <w:trHeight w:val="2247"/>
        </w:trPr>
        <w:tc>
          <w:tcPr>
            <w:tcW w:w="6191" w:type="dxa"/>
            <w:tcBorders>
              <w:top w:val="single" w:sz="4" w:space="0" w:color="043D68" w:themeColor="text2"/>
            </w:tcBorders>
          </w:tcPr>
          <w:p w14:paraId="7601A86E" w14:textId="77777777" w:rsidR="00676B73" w:rsidRPr="00577BCC" w:rsidRDefault="00676B73" w:rsidP="00AB74C5">
            <w:pPr>
              <w:pStyle w:val="af"/>
            </w:pPr>
          </w:p>
          <w:p w14:paraId="38A78763" w14:textId="77777777" w:rsidR="00676B73" w:rsidRPr="00577BCC" w:rsidRDefault="00630F4C" w:rsidP="00AB74C5">
            <w:pPr>
              <w:pStyle w:val="af"/>
            </w:pPr>
            <w:sdt>
              <w:sdtPr>
                <w:id w:val="407497110"/>
                <w:placeholder>
                  <w:docPart w:val="E7B8CEF972C34F76B1653F56872848AF"/>
                </w:placeholder>
                <w:temporary/>
                <w:showingPlcHdr/>
                <w15:appearance w15:val="hidden"/>
              </w:sdtPr>
              <w:sdtEndPr/>
              <w:sdtContent>
                <w:r w:rsidR="00676B73" w:rsidRPr="00577BCC">
                  <w:rPr>
                    <w:lang w:bidi="ru-RU"/>
                  </w:rPr>
                  <w:t>ЦЕЛЬ</w:t>
                </w:r>
              </w:sdtContent>
            </w:sdt>
          </w:p>
          <w:p w14:paraId="0E01AB86" w14:textId="633C228F" w:rsidR="00676B73" w:rsidRDefault="00BB735B" w:rsidP="00084DEB">
            <w:r>
              <w:t xml:space="preserve">Обладаю огромным арсеналом навыков в </w:t>
            </w:r>
            <w:r>
              <w:rPr>
                <w:lang w:val="en-US"/>
              </w:rPr>
              <w:t>Excel</w:t>
            </w:r>
            <w:r w:rsidR="00420136">
              <w:t>,</w:t>
            </w:r>
            <w:r>
              <w:t xml:space="preserve"> </w:t>
            </w:r>
            <w:r>
              <w:rPr>
                <w:lang w:val="en-US"/>
              </w:rPr>
              <w:t>Power</w:t>
            </w:r>
            <w:r w:rsidRPr="00BB735B">
              <w:t xml:space="preserve"> </w:t>
            </w:r>
            <w:r>
              <w:rPr>
                <w:lang w:val="en-US"/>
              </w:rPr>
              <w:t>BI</w:t>
            </w:r>
            <w:r w:rsidRPr="00BB735B">
              <w:t xml:space="preserve">, </w:t>
            </w:r>
            <w:r w:rsidR="00420136">
              <w:rPr>
                <w:lang w:val="en-US"/>
              </w:rPr>
              <w:t>VBA</w:t>
            </w:r>
            <w:r w:rsidR="00420136" w:rsidRPr="00420136">
              <w:t xml:space="preserve">, </w:t>
            </w:r>
            <w:r>
              <w:t>автоматизир</w:t>
            </w:r>
            <w:r w:rsidR="00EC7D52">
              <w:t>ую отчетность</w:t>
            </w:r>
            <w:r>
              <w:t>, визуализир</w:t>
            </w:r>
            <w:r w:rsidR="00EC7D52">
              <w:t>ую</w:t>
            </w:r>
            <w:r>
              <w:t xml:space="preserve"> данные и проверя</w:t>
            </w:r>
            <w:r w:rsidR="00EC7D52">
              <w:t>ю</w:t>
            </w:r>
            <w:r>
              <w:t xml:space="preserve"> гипотезы.</w:t>
            </w:r>
            <w:r w:rsidR="00530C6D">
              <w:t xml:space="preserve"> </w:t>
            </w:r>
          </w:p>
          <w:p w14:paraId="7DC53372" w14:textId="0689FF8A" w:rsidR="008D408E" w:rsidRDefault="00BB735B" w:rsidP="00084DEB">
            <w:r>
              <w:t>Ищу работу в компании, где смогу реализовать свой потенциал</w:t>
            </w:r>
            <w:r w:rsidR="008D408E">
              <w:t xml:space="preserve"> по </w:t>
            </w:r>
            <w:r w:rsidR="00EC7D52">
              <w:t>полной.</w:t>
            </w:r>
          </w:p>
          <w:p w14:paraId="711DDCE3" w14:textId="19D8A280" w:rsidR="008D408E" w:rsidRPr="008D408E" w:rsidRDefault="008D408E" w:rsidP="00084DEB"/>
        </w:tc>
        <w:tc>
          <w:tcPr>
            <w:tcW w:w="969" w:type="dxa"/>
            <w:vMerge w:val="restart"/>
          </w:tcPr>
          <w:p w14:paraId="21AFECEC" w14:textId="77777777" w:rsidR="00676B73" w:rsidRPr="00577BCC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72" w:type="dxa"/>
          </w:tcPr>
          <w:p w14:paraId="7520E855" w14:textId="77777777" w:rsidR="00676B73" w:rsidRPr="00577BCC" w:rsidRDefault="00676B73" w:rsidP="00676B73">
            <w:pPr>
              <w:pStyle w:val="af"/>
            </w:pPr>
          </w:p>
          <w:p w14:paraId="0A7DF37A" w14:textId="77777777" w:rsidR="00676B73" w:rsidRPr="00577BCC" w:rsidRDefault="00630F4C" w:rsidP="00676B73">
            <w:pPr>
              <w:pStyle w:val="af"/>
            </w:pPr>
            <w:sdt>
              <w:sdtPr>
                <w:id w:val="-1704474398"/>
                <w:placeholder>
                  <w:docPart w:val="8B123CF7E0F7484183024B6CC9CBFE3A"/>
                </w:placeholder>
                <w:showingPlcHdr/>
                <w15:appearance w15:val="hidden"/>
              </w:sdtPr>
              <w:sdtEndPr/>
              <w:sdtContent>
                <w:r w:rsidR="00676B73" w:rsidRPr="00577BCC">
                  <w:rPr>
                    <w:lang w:bidi="ru-RU"/>
                  </w:rPr>
                  <w:t>Контакт</w:t>
                </w:r>
              </w:sdtContent>
            </w:sdt>
          </w:p>
          <w:p w14:paraId="2871A1FE" w14:textId="6D568352" w:rsidR="00556935" w:rsidRDefault="0061314A" w:rsidP="0099108A">
            <w:pPr>
              <w:pStyle w:val="3"/>
              <w:rPr>
                <w:lang w:val="ru-RU"/>
              </w:rPr>
            </w:pPr>
            <w:r>
              <w:rPr>
                <w:lang w:val="ru-RU"/>
              </w:rPr>
              <w:drawing>
                <wp:anchor distT="0" distB="0" distL="114300" distR="114300" simplePos="0" relativeHeight="251661312" behindDoc="0" locked="0" layoutInCell="1" allowOverlap="1" wp14:anchorId="1DD06718" wp14:editId="0974CD9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-1270</wp:posOffset>
                  </wp:positionV>
                  <wp:extent cx="152400" cy="152400"/>
                  <wp:effectExtent l="0" t="0" r="0" b="0"/>
                  <wp:wrapNone/>
                  <wp:docPr id="8" name="Рисунок 8" descr="Изображение выглядит как Графика, круг, символ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Изображение выглядит как Графика, круг, символ, логотип&#10;&#10;Автоматически созданное описание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lang w:val="ru-RU"/>
              </w:rPr>
              <w:t xml:space="preserve">      </w:t>
            </w:r>
            <w:r w:rsidRPr="00A526A6">
              <w:rPr>
                <w:lang w:val="ru-RU"/>
              </w:rPr>
              <w:t>@</w:t>
            </w:r>
            <w:r w:rsidR="00A526A6" w:rsidRPr="00A526A6">
              <w:rPr>
                <w:lang w:val="ru-RU"/>
              </w:rPr>
              <w:t>kh_aleksei</w:t>
            </w:r>
          </w:p>
          <w:p w14:paraId="1CF246B2" w14:textId="3EA0588B" w:rsidR="00676B73" w:rsidRPr="00577BCC" w:rsidRDefault="00556935" w:rsidP="0099108A">
            <w:pPr>
              <w:pStyle w:val="3"/>
              <w:rPr>
                <w:lang w:val="ru-RU"/>
              </w:rPr>
            </w:pPr>
            <w:r w:rsidRPr="00556935">
              <w:rPr>
                <w:lang w:val="ru-RU"/>
              </w:rPr>
              <w:t>kholin.aleksey@yandex.ru</w:t>
            </w:r>
          </w:p>
          <w:p w14:paraId="158ED70F" w14:textId="304CBD8D" w:rsidR="0099108A" w:rsidRPr="00C821D6" w:rsidRDefault="008E43A4" w:rsidP="0099108A">
            <w:pPr>
              <w:pStyle w:val="3"/>
              <w:rPr>
                <w:lang w:val="ru-RU"/>
              </w:rPr>
            </w:pPr>
            <w:r>
              <w:rPr>
                <w:lang w:val="ru-RU"/>
              </w:rPr>
              <w:drawing>
                <wp:anchor distT="0" distB="0" distL="114300" distR="114300" simplePos="0" relativeHeight="251662336" behindDoc="0" locked="0" layoutInCell="1" allowOverlap="1" wp14:anchorId="4A3FC4AD" wp14:editId="3F56E3FF">
                  <wp:simplePos x="0" y="0"/>
                  <wp:positionH relativeFrom="column">
                    <wp:posOffset>-35814</wp:posOffset>
                  </wp:positionH>
                  <wp:positionV relativeFrom="paragraph">
                    <wp:posOffset>169266</wp:posOffset>
                  </wp:positionV>
                  <wp:extent cx="188976" cy="188976"/>
                  <wp:effectExtent l="0" t="0" r="1905" b="1905"/>
                  <wp:wrapNone/>
                  <wp:docPr id="5" name="Рисунок 5" descr="Изображение выглядит как кот, млекопитающее, силуэ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Изображение выглядит как кот, млекопитающее, силуэт&#10;&#10;Автоматически созданное описание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15070" w:rsidRPr="006D2F4D">
              <w:rPr>
                <w:lang w:val="ru-RU"/>
              </w:rPr>
              <w:t>+7</w:t>
            </w:r>
            <w:r w:rsidR="00C821D6">
              <w:rPr>
                <w:lang w:val="en-US"/>
              </w:rPr>
              <w:t> </w:t>
            </w:r>
            <w:r w:rsidR="00C821D6" w:rsidRPr="00C821D6">
              <w:rPr>
                <w:lang w:val="ru-RU"/>
              </w:rPr>
              <w:t>999</w:t>
            </w:r>
            <w:r w:rsidR="00C821D6">
              <w:rPr>
                <w:lang w:val="en-US"/>
              </w:rPr>
              <w:t> </w:t>
            </w:r>
            <w:r w:rsidR="00C821D6" w:rsidRPr="00C821D6">
              <w:rPr>
                <w:lang w:val="ru-RU"/>
              </w:rPr>
              <w:t>999 99 99</w:t>
            </w:r>
          </w:p>
          <w:p w14:paraId="23DD1D5D" w14:textId="4FFD77EE" w:rsidR="0099108A" w:rsidRPr="00577BCC" w:rsidRDefault="008E43A4" w:rsidP="0099108A">
            <w:pPr>
              <w:pStyle w:val="3"/>
              <w:rPr>
                <w:lang w:val="ru-RU"/>
              </w:rPr>
            </w:pPr>
            <w:r>
              <w:rPr>
                <w:lang w:val="ru-RU"/>
              </w:rPr>
              <w:t xml:space="preserve">      </w:t>
            </w:r>
            <w:hyperlink r:id="rId14" w:history="1">
              <w:r w:rsidR="00DE6667" w:rsidRPr="00DE6667">
                <w:rPr>
                  <w:rStyle w:val="af1"/>
                  <w:lang w:val="ru-RU"/>
                </w:rPr>
                <w:t>github.com/AlekseiKholin</w:t>
              </w:r>
            </w:hyperlink>
          </w:p>
          <w:p w14:paraId="74BC3420" w14:textId="5D399061" w:rsidR="00676B73" w:rsidRPr="00577BCC" w:rsidRDefault="006D2F4D" w:rsidP="0099108A">
            <w:pPr>
              <w:pStyle w:val="3"/>
              <w:rPr>
                <w:b/>
                <w:caps/>
                <w:lang w:val="ru-RU"/>
              </w:rPr>
            </w:pPr>
            <w:r>
              <w:rPr>
                <w:lang w:val="ru-RU"/>
              </w:rPr>
              <w:t xml:space="preserve">г. </w:t>
            </w:r>
            <w:r w:rsidR="00C821D6">
              <w:rPr>
                <w:lang w:val="ru-RU"/>
              </w:rPr>
              <w:t>Новосибирск</w:t>
            </w:r>
            <w:r>
              <w:rPr>
                <w:lang w:val="ru-RU"/>
              </w:rPr>
              <w:t xml:space="preserve"> (</w:t>
            </w:r>
            <w:r w:rsidRPr="006D2F4D">
              <w:rPr>
                <w:lang w:val="ru-RU"/>
              </w:rPr>
              <w:t>GMT+7</w:t>
            </w:r>
            <w:r>
              <w:rPr>
                <w:lang w:val="ru-RU"/>
              </w:rPr>
              <w:t>)</w:t>
            </w:r>
          </w:p>
        </w:tc>
      </w:tr>
      <w:tr w:rsidR="00676B73" w:rsidRPr="00420136" w14:paraId="46FF1819" w14:textId="77777777" w:rsidTr="009C34A8">
        <w:trPr>
          <w:trHeight w:val="10091"/>
        </w:trPr>
        <w:tc>
          <w:tcPr>
            <w:tcW w:w="6191" w:type="dxa"/>
          </w:tcPr>
          <w:p w14:paraId="7A1F3312" w14:textId="77777777" w:rsidR="00676B73" w:rsidRPr="00577BCC" w:rsidRDefault="00605BCE" w:rsidP="00A3726F">
            <w:pPr>
              <w:pStyle w:val="af"/>
              <w:spacing w:after="360"/>
            </w:pPr>
            <w:r w:rsidRPr="00577BCC"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5F67C54C" wp14:editId="4D9E7933">
                      <wp:extent cx="1609090" cy="0"/>
                      <wp:effectExtent l="0" t="0" r="0" b="0"/>
                      <wp:docPr id="1" name="Прямая соединительная линия 1" descr="Декоративный элемент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438BAB2" id="Прямая соединительная линия 1" o:spid="_x0000_s1026" alt="Декоративный элемент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9F73626" w14:textId="77777777" w:rsidR="00AA51F5" w:rsidRPr="00577BCC" w:rsidRDefault="00630F4C" w:rsidP="00AA51F5">
            <w:pPr>
              <w:pStyle w:val="af"/>
            </w:pPr>
            <w:sdt>
              <w:sdtPr>
                <w:id w:val="1696962928"/>
                <w:placeholder>
                  <w:docPart w:val="6DC92D6B78DB4B62A6C56230E6E18C13"/>
                </w:placeholder>
                <w:temporary/>
                <w:showingPlcHdr/>
                <w15:appearance w15:val="hidden"/>
              </w:sdtPr>
              <w:sdtEndPr/>
              <w:sdtContent>
                <w:r w:rsidR="00AA51F5" w:rsidRPr="00577BCC">
                  <w:rPr>
                    <w:lang w:bidi="ru-RU"/>
                  </w:rPr>
                  <w:t>Опыт работы</w:t>
                </w:r>
              </w:sdtContent>
            </w:sdt>
          </w:p>
          <w:p w14:paraId="3BE505FA" w14:textId="63324047" w:rsidR="00AA51F5" w:rsidRPr="00577BCC" w:rsidRDefault="00AA51F5" w:rsidP="00AA51F5"/>
          <w:p w14:paraId="5C232E2C" w14:textId="69F71096" w:rsidR="00AA51F5" w:rsidRDefault="00266224" w:rsidP="00A3726F">
            <w:pPr>
              <w:pStyle w:val="1"/>
            </w:pPr>
            <w:r>
              <w:t>Аналитик</w:t>
            </w:r>
          </w:p>
          <w:p w14:paraId="46443D0F" w14:textId="0F7F31AC" w:rsidR="00266224" w:rsidRPr="00266224" w:rsidRDefault="00266224" w:rsidP="00266224">
            <w:pPr>
              <w:rPr>
                <w:b/>
                <w:bCs/>
              </w:rPr>
            </w:pPr>
            <w:r w:rsidRPr="00266224">
              <w:rPr>
                <w:b/>
                <w:bCs/>
              </w:rPr>
              <w:t>Объедин</w:t>
            </w:r>
            <w:r>
              <w:rPr>
                <w:b/>
                <w:bCs/>
              </w:rPr>
              <w:t>ё</w:t>
            </w:r>
            <w:r w:rsidRPr="00266224">
              <w:rPr>
                <w:b/>
                <w:bCs/>
              </w:rPr>
              <w:t xml:space="preserve">нная компания </w:t>
            </w:r>
          </w:p>
          <w:p w14:paraId="4CAF2C78" w14:textId="5322A32A" w:rsidR="00AA51F5" w:rsidRPr="00577BCC" w:rsidRDefault="0021337B" w:rsidP="00AA51F5">
            <w:pPr>
              <w:pStyle w:val="2"/>
            </w:pPr>
            <w:r>
              <w:t xml:space="preserve">Сентябрь 2016 – </w:t>
            </w:r>
            <w:proofErr w:type="spellStart"/>
            <w:r>
              <w:t>н.в</w:t>
            </w:r>
            <w:proofErr w:type="spellEnd"/>
            <w:r>
              <w:t>.</w:t>
            </w:r>
          </w:p>
          <w:p w14:paraId="7B570EB8" w14:textId="2C428899" w:rsidR="00BC0BCB" w:rsidRDefault="00C821D6" w:rsidP="008E43A4">
            <w:r>
              <w:t>…</w:t>
            </w:r>
          </w:p>
          <w:p w14:paraId="30751E54" w14:textId="7B9FA673" w:rsidR="00A21711" w:rsidRPr="00A21711" w:rsidRDefault="00A21711" w:rsidP="00A21711">
            <w:pPr>
              <w:pStyle w:val="2"/>
              <w:spacing w:before="60" w:after="60"/>
              <w:rPr>
                <w:b/>
                <w:bCs/>
              </w:rPr>
            </w:pPr>
            <w:r w:rsidRPr="00A21711">
              <w:rPr>
                <w:b/>
                <w:bCs/>
              </w:rPr>
              <w:t>Достижения:</w:t>
            </w:r>
          </w:p>
          <w:p w14:paraId="7749D34E" w14:textId="28C61C10" w:rsidR="00676B73" w:rsidRDefault="00C821D6" w:rsidP="008E43A4">
            <w:r>
              <w:t>…</w:t>
            </w:r>
          </w:p>
          <w:p w14:paraId="0FE6A9B6" w14:textId="1F097752" w:rsidR="00D53656" w:rsidRDefault="00D53656" w:rsidP="008E43A4"/>
          <w:p w14:paraId="49335436" w14:textId="77777777" w:rsidR="00D53656" w:rsidRPr="00577BCC" w:rsidRDefault="00D53656" w:rsidP="008E43A4"/>
          <w:p w14:paraId="663C3DC3" w14:textId="77777777" w:rsidR="00351FDF" w:rsidRPr="00577BCC" w:rsidRDefault="00351FDF" w:rsidP="00A3726F"/>
          <w:p w14:paraId="0D481EB2" w14:textId="77777777" w:rsidR="00351FDF" w:rsidRDefault="00D53656" w:rsidP="00351FDF">
            <w:pPr>
              <w:rPr>
                <w:rFonts w:eastAsiaTheme="minorEastAsia"/>
                <w:b/>
                <w:caps/>
                <w:spacing w:val="20"/>
                <w:sz w:val="24"/>
                <w:szCs w:val="22"/>
                <w:lang w:bidi="ru-RU"/>
              </w:rPr>
            </w:pPr>
            <w:r w:rsidRPr="00D53656">
              <w:rPr>
                <w:rFonts w:eastAsiaTheme="minorEastAsia"/>
                <w:b/>
                <w:caps/>
                <w:spacing w:val="20"/>
                <w:sz w:val="24"/>
                <w:szCs w:val="22"/>
                <w:lang w:bidi="ru-RU"/>
              </w:rPr>
              <w:t>Дополнительное образование</w:t>
            </w:r>
          </w:p>
          <w:p w14:paraId="16567650" w14:textId="2F325F20" w:rsidR="009C34A8" w:rsidRPr="009C34A8" w:rsidRDefault="009C34A8" w:rsidP="00D53656">
            <w:pPr>
              <w:rPr>
                <w:lang w:val="en-US"/>
              </w:rPr>
            </w:pPr>
            <w:r w:rsidRPr="009C34A8">
              <w:t>Онлайн-курсы</w:t>
            </w:r>
            <w:r>
              <w:t xml:space="preserve"> </w:t>
            </w:r>
            <w:r>
              <w:rPr>
                <w:lang w:val="en-US"/>
              </w:rPr>
              <w:t>Stepik</w:t>
            </w:r>
          </w:p>
          <w:p w14:paraId="733381A8" w14:textId="52B46A87" w:rsidR="009C34A8" w:rsidRPr="009C34A8" w:rsidRDefault="00630F4C" w:rsidP="009C34A8">
            <w:pPr>
              <w:pStyle w:val="2"/>
              <w:numPr>
                <w:ilvl w:val="0"/>
                <w:numId w:val="22"/>
              </w:numPr>
              <w:spacing w:before="60" w:after="60"/>
              <w:ind w:left="426"/>
              <w:rPr>
                <w:b/>
                <w:bCs/>
                <w:sz w:val="20"/>
                <w:szCs w:val="22"/>
              </w:rPr>
            </w:pPr>
            <w:hyperlink r:id="rId15" w:history="1">
              <w:r w:rsidR="009C34A8" w:rsidRPr="009C34A8">
                <w:rPr>
                  <w:rStyle w:val="af1"/>
                  <w:b/>
                  <w:bCs/>
                  <w:sz w:val="20"/>
                  <w:szCs w:val="22"/>
                </w:rPr>
                <w:t>SQL для всех»</w:t>
              </w:r>
            </w:hyperlink>
          </w:p>
          <w:p w14:paraId="4FE95389" w14:textId="19753B8F" w:rsidR="00D53656" w:rsidRPr="009C34A8" w:rsidRDefault="00630F4C" w:rsidP="009C34A8">
            <w:pPr>
              <w:pStyle w:val="a6"/>
              <w:numPr>
                <w:ilvl w:val="0"/>
                <w:numId w:val="22"/>
              </w:numPr>
              <w:ind w:left="426"/>
              <w:rPr>
                <w:b/>
                <w:bCs/>
                <w:sz w:val="20"/>
                <w:szCs w:val="22"/>
              </w:rPr>
            </w:pPr>
            <w:hyperlink r:id="rId16" w:history="1">
              <w:r w:rsidR="00D53656" w:rsidRPr="0056263D">
                <w:rPr>
                  <w:rStyle w:val="af1"/>
                  <w:b/>
                  <w:bCs/>
                  <w:sz w:val="20"/>
                  <w:szCs w:val="22"/>
                </w:rPr>
                <w:t>SQL для всех. Level Up</w:t>
              </w:r>
            </w:hyperlink>
          </w:p>
          <w:p w14:paraId="2AD5F87C" w14:textId="6C2A6CC0" w:rsidR="009C34A8" w:rsidRPr="009C34A8" w:rsidRDefault="00630F4C" w:rsidP="009C34A8">
            <w:pPr>
              <w:pStyle w:val="a6"/>
              <w:numPr>
                <w:ilvl w:val="0"/>
                <w:numId w:val="22"/>
              </w:numPr>
              <w:ind w:left="426"/>
              <w:rPr>
                <w:b/>
                <w:bCs/>
                <w:sz w:val="20"/>
                <w:szCs w:val="22"/>
              </w:rPr>
            </w:pPr>
            <w:hyperlink r:id="rId17" w:history="1">
              <w:r w:rsidR="009C34A8" w:rsidRPr="003449B2">
                <w:rPr>
                  <w:rStyle w:val="af1"/>
                  <w:b/>
                  <w:bCs/>
                  <w:sz w:val="20"/>
                  <w:szCs w:val="22"/>
                </w:rPr>
                <w:t>Python: анализ данных с Pandas</w:t>
              </w:r>
            </w:hyperlink>
          </w:p>
          <w:p w14:paraId="6FEF7B36" w14:textId="1B45288B" w:rsidR="009C34A8" w:rsidRPr="009C34A8" w:rsidRDefault="00630F4C" w:rsidP="009C34A8">
            <w:pPr>
              <w:pStyle w:val="a6"/>
              <w:numPr>
                <w:ilvl w:val="0"/>
                <w:numId w:val="22"/>
              </w:numPr>
              <w:ind w:left="426"/>
              <w:rPr>
                <w:b/>
                <w:bCs/>
                <w:sz w:val="20"/>
                <w:szCs w:val="22"/>
              </w:rPr>
            </w:pPr>
            <w:hyperlink r:id="rId18" w:history="1">
              <w:r w:rsidR="009C34A8" w:rsidRPr="009904E1">
                <w:rPr>
                  <w:rStyle w:val="af1"/>
                  <w:b/>
                  <w:bCs/>
                  <w:sz w:val="20"/>
                  <w:szCs w:val="22"/>
                </w:rPr>
                <w:t>Введение в статистику и проверку гипотез</w:t>
              </w:r>
            </w:hyperlink>
          </w:p>
          <w:p w14:paraId="7F3C8BB4" w14:textId="679DFBBC" w:rsidR="00D53656" w:rsidRPr="00D53656" w:rsidRDefault="00D53656" w:rsidP="009C34A8">
            <w:pPr>
              <w:pStyle w:val="a6"/>
            </w:pPr>
          </w:p>
          <w:p w14:paraId="436B27F7" w14:textId="22CE495D" w:rsidR="00D53656" w:rsidRPr="00D53656" w:rsidRDefault="00D53656" w:rsidP="009C34A8">
            <w:pPr>
              <w:rPr>
                <w:b/>
                <w:bCs/>
                <w:color w:val="043D68"/>
              </w:rPr>
            </w:pPr>
          </w:p>
        </w:tc>
        <w:tc>
          <w:tcPr>
            <w:tcW w:w="969" w:type="dxa"/>
            <w:vMerge/>
          </w:tcPr>
          <w:p w14:paraId="00E8F6BE" w14:textId="77777777" w:rsidR="00676B73" w:rsidRPr="00577BCC" w:rsidRDefault="00676B73" w:rsidP="00084DEB">
            <w:pPr>
              <w:rPr>
                <w:color w:val="043D68"/>
              </w:rPr>
            </w:pPr>
          </w:p>
        </w:tc>
        <w:tc>
          <w:tcPr>
            <w:tcW w:w="3472" w:type="dxa"/>
          </w:tcPr>
          <w:p w14:paraId="044E797F" w14:textId="70116DA0" w:rsidR="00676B73" w:rsidRPr="00577BCC" w:rsidRDefault="00605BCE" w:rsidP="00A3726F">
            <w:pPr>
              <w:pStyle w:val="af"/>
              <w:spacing w:after="360"/>
            </w:pPr>
            <w:r w:rsidRPr="00577BCC"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0C635DC3" wp14:editId="539C7FBB">
                      <wp:extent cx="1609090" cy="0"/>
                      <wp:effectExtent l="0" t="0" r="0" b="0"/>
                      <wp:docPr id="2" name="Прямая соединительная линия 2" descr="Декоративный элемент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4B81775" id="Прямая соединительная линия 2" o:spid="_x0000_s1026" alt="Декоративный элемент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1979F87" w14:textId="672FABE7" w:rsidR="00A3726F" w:rsidRPr="00122345" w:rsidRDefault="00630F4C" w:rsidP="00A3726F">
            <w:pPr>
              <w:pStyle w:val="af"/>
              <w:rPr>
                <w:lang w:val="en-US"/>
              </w:rPr>
            </w:pPr>
            <w:sdt>
              <w:sdtPr>
                <w:id w:val="-185904288"/>
                <w:placeholder>
                  <w:docPart w:val="51683613595D4C24A55BE3B69C4E4233"/>
                </w:placeholder>
                <w:temporary/>
                <w:showingPlcHdr/>
                <w15:appearance w15:val="hidden"/>
              </w:sdtPr>
              <w:sdtEndPr/>
              <w:sdtContent>
                <w:r w:rsidR="00122345" w:rsidRPr="00577BCC">
                  <w:rPr>
                    <w:lang w:bidi="ru-RU"/>
                  </w:rPr>
                  <w:t>НАВЫКИ</w:t>
                </w:r>
              </w:sdtContent>
            </w:sdt>
          </w:p>
          <w:p w14:paraId="4F7F34B7" w14:textId="77777777" w:rsidR="00122345" w:rsidRPr="00D9433B" w:rsidRDefault="00122345" w:rsidP="00122345">
            <w:pPr>
              <w:rPr>
                <w:lang w:val="en-US"/>
              </w:rPr>
            </w:pPr>
            <w:r>
              <w:t>Английский</w:t>
            </w:r>
            <w:r w:rsidRPr="00D9433B">
              <w:rPr>
                <w:lang w:val="en-US"/>
              </w:rPr>
              <w:t xml:space="preserve"> </w:t>
            </w:r>
            <w:r>
              <w:t>язык</w:t>
            </w:r>
            <w:r w:rsidRPr="00D9433B">
              <w:rPr>
                <w:lang w:val="en-US"/>
              </w:rPr>
              <w:t xml:space="preserve"> – Intermediate</w:t>
            </w:r>
          </w:p>
          <w:p w14:paraId="5E1628D2" w14:textId="77777777" w:rsidR="00122345" w:rsidRPr="00D9433B" w:rsidRDefault="00122345" w:rsidP="00122345">
            <w:pPr>
              <w:rPr>
                <w:lang w:val="en-US"/>
              </w:rPr>
            </w:pPr>
            <w:r>
              <w:rPr>
                <w:lang w:val="en-US"/>
              </w:rPr>
              <w:t>Excel, Power Query, Power Pivot</w:t>
            </w:r>
          </w:p>
          <w:p w14:paraId="1328E00D" w14:textId="77777777" w:rsidR="00122345" w:rsidRDefault="00122345" w:rsidP="00122345">
            <w:pPr>
              <w:rPr>
                <w:lang w:val="en-US"/>
              </w:rPr>
            </w:pPr>
            <w:r>
              <w:rPr>
                <w:lang w:val="en-US"/>
              </w:rPr>
              <w:t>VBA</w:t>
            </w:r>
          </w:p>
          <w:p w14:paraId="22280B72" w14:textId="77777777" w:rsidR="00122345" w:rsidRDefault="00122345" w:rsidP="00122345">
            <w:pPr>
              <w:rPr>
                <w:lang w:val="en-US"/>
              </w:rPr>
            </w:pPr>
            <w:r>
              <w:rPr>
                <w:lang w:val="en-US"/>
              </w:rPr>
              <w:t>Power BI, DAX</w:t>
            </w:r>
          </w:p>
          <w:p w14:paraId="754BDB25" w14:textId="77777777" w:rsidR="00122345" w:rsidRDefault="00122345" w:rsidP="00122345">
            <w:pPr>
              <w:rPr>
                <w:lang w:val="en-US"/>
              </w:rPr>
            </w:pPr>
            <w:r>
              <w:rPr>
                <w:lang w:val="en-US"/>
              </w:rPr>
              <w:t>SQL</w:t>
            </w:r>
          </w:p>
          <w:p w14:paraId="7A230643" w14:textId="77777777" w:rsidR="00122345" w:rsidRDefault="00122345" w:rsidP="00122345">
            <w:pPr>
              <w:rPr>
                <w:lang w:val="en-US"/>
              </w:rPr>
            </w:pPr>
            <w:r>
              <w:rPr>
                <w:lang w:val="en-US"/>
              </w:rPr>
              <w:t xml:space="preserve">Python, </w:t>
            </w:r>
            <w:proofErr w:type="spellStart"/>
            <w:r w:rsidRPr="00D9433B">
              <w:rPr>
                <w:lang w:val="en-US"/>
              </w:rPr>
              <w:t>numpy</w:t>
            </w:r>
            <w:proofErr w:type="spellEnd"/>
            <w:r w:rsidRPr="00D9433B">
              <w:rPr>
                <w:lang w:val="en-US"/>
              </w:rPr>
              <w:t xml:space="preserve">, pandas, </w:t>
            </w:r>
            <w:proofErr w:type="spellStart"/>
            <w:r w:rsidRPr="00D9433B">
              <w:rPr>
                <w:lang w:val="en-US"/>
              </w:rPr>
              <w:t>scipy</w:t>
            </w:r>
            <w:proofErr w:type="spellEnd"/>
            <w:r w:rsidRPr="00D9433B">
              <w:rPr>
                <w:lang w:val="en-US"/>
              </w:rPr>
              <w:t>, matplotlib и seaborn</w:t>
            </w:r>
          </w:p>
          <w:p w14:paraId="044B9D27" w14:textId="77777777" w:rsidR="00122345" w:rsidRPr="00605F07" w:rsidRDefault="00122345" w:rsidP="00122345">
            <w:pPr>
              <w:rPr>
                <w:lang w:val="en-US"/>
              </w:rPr>
            </w:pPr>
            <w:proofErr w:type="spellStart"/>
            <w:r w:rsidRPr="00605F07">
              <w:rPr>
                <w:lang w:val="en-US"/>
              </w:rPr>
              <w:t>Jupyter</w:t>
            </w:r>
            <w:proofErr w:type="spellEnd"/>
            <w:r>
              <w:rPr>
                <w:lang w:val="en-US"/>
              </w:rPr>
              <w:t xml:space="preserve"> notebook</w:t>
            </w:r>
          </w:p>
          <w:p w14:paraId="2CB420DE" w14:textId="44E0BB6F" w:rsidR="00122345" w:rsidRDefault="00122345" w:rsidP="00122345">
            <w:pPr>
              <w:rPr>
                <w:lang w:val="en-US"/>
              </w:rPr>
            </w:pPr>
            <w:r>
              <w:rPr>
                <w:lang w:val="en-US"/>
              </w:rPr>
              <w:t>C#, WPF</w:t>
            </w:r>
          </w:p>
          <w:p w14:paraId="5682EEAD" w14:textId="77777777" w:rsidR="003F6C36" w:rsidRPr="00577BCC" w:rsidRDefault="003F6C36" w:rsidP="00136B3E"/>
          <w:p w14:paraId="6C9E2CF1" w14:textId="77777777" w:rsidR="00351FDF" w:rsidRPr="00577BCC" w:rsidRDefault="00351FDF" w:rsidP="00351FDF">
            <w:pPr>
              <w:pStyle w:val="af"/>
            </w:pPr>
            <w:r w:rsidRPr="00577BCC"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2C89E4C5" wp14:editId="35DCF97C">
                      <wp:extent cx="1609090" cy="0"/>
                      <wp:effectExtent l="0" t="0" r="0" b="0"/>
                      <wp:docPr id="3" name="Прямая соединительная линия 3" descr="Декоративный элемент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3A15F7" id="Прямая соединительная линия 3" o:spid="_x0000_s1026" alt="Декоративный элемент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B2F1A6E" w14:textId="77777777" w:rsidR="00351FDF" w:rsidRPr="00577BCC" w:rsidRDefault="00351FDF" w:rsidP="00676B73"/>
          <w:p w14:paraId="2915B19F" w14:textId="77777777" w:rsidR="00351FDF" w:rsidRPr="00577BCC" w:rsidRDefault="00630F4C" w:rsidP="00351FDF">
            <w:pPr>
              <w:pStyle w:val="af"/>
            </w:pPr>
            <w:sdt>
              <w:sdtPr>
                <w:id w:val="-1334530411"/>
                <w:placeholder>
                  <w:docPart w:val="8222A470F50D45E09264DA11D2BB93D9"/>
                </w:placeholder>
                <w:temporary/>
                <w:showingPlcHdr/>
                <w15:appearance w15:val="hidden"/>
              </w:sdtPr>
              <w:sdtEndPr/>
              <w:sdtContent>
                <w:r w:rsidR="00351FDF" w:rsidRPr="00577BCC">
                  <w:rPr>
                    <w:lang w:bidi="ru-RU"/>
                  </w:rPr>
                  <w:t>ОБРАЗОВАНИЕ</w:t>
                </w:r>
              </w:sdtContent>
            </w:sdt>
          </w:p>
          <w:p w14:paraId="404BFB6D" w14:textId="77777777" w:rsidR="00351FDF" w:rsidRPr="00577BCC" w:rsidRDefault="00351FDF" w:rsidP="00E91344"/>
          <w:p w14:paraId="3DF95632" w14:textId="647C0560" w:rsidR="00351FDF" w:rsidRPr="00577BCC" w:rsidRDefault="009956A6" w:rsidP="00136B3E">
            <w:r w:rsidRPr="009956A6">
              <w:t>СИБИРСКИЙ УНИВЕРСИТЕТ НАУКИ И ТЕХНОЛОГИЙ</w:t>
            </w:r>
            <w:r>
              <w:t>, 2016г.</w:t>
            </w:r>
          </w:p>
          <w:p w14:paraId="216C8E96" w14:textId="03BD98AB" w:rsidR="00351FDF" w:rsidRPr="00577BCC" w:rsidRDefault="00300827" w:rsidP="00A3726F">
            <w:r>
              <w:t xml:space="preserve">Инженер по направлению </w:t>
            </w:r>
            <w:r w:rsidR="009956A6" w:rsidRPr="009956A6">
              <w:t>Мехатроника</w:t>
            </w:r>
            <w:r>
              <w:t xml:space="preserve"> и робототехника</w:t>
            </w:r>
          </w:p>
          <w:p w14:paraId="5CA6E2D6" w14:textId="77777777" w:rsidR="00676B73" w:rsidRPr="00577BCC" w:rsidRDefault="00676B73" w:rsidP="00351FDF"/>
          <w:p w14:paraId="09591D7D" w14:textId="77777777" w:rsidR="00351FDF" w:rsidRPr="00577BCC" w:rsidRDefault="00E91344" w:rsidP="00A3726F">
            <w:pPr>
              <w:pStyle w:val="af"/>
            </w:pPr>
            <w:r w:rsidRPr="00577BCC"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22DD095B" wp14:editId="795BC7A2">
                      <wp:extent cx="1609090" cy="0"/>
                      <wp:effectExtent l="0" t="0" r="0" b="0"/>
                      <wp:docPr id="4" name="Прямая соединительная линия 4" descr="Декоративный элемент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6F704C" id="Прямая соединительная линия 4" o:spid="_x0000_s1026" alt="Декоративный элемент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ACCED8C" w14:textId="77777777" w:rsidR="00351FDF" w:rsidRPr="00577BCC" w:rsidRDefault="00351FDF" w:rsidP="00351FDF"/>
          <w:p w14:paraId="62C1E2FB" w14:textId="674FDFB3" w:rsidR="00351FDF" w:rsidRPr="00C821D6" w:rsidRDefault="00122345" w:rsidP="00351FDF">
            <w:pPr>
              <w:pStyle w:val="af"/>
            </w:pPr>
            <w:r w:rsidRPr="00122345">
              <w:t>Личные качества</w:t>
            </w:r>
          </w:p>
          <w:p w14:paraId="1BAA84F6" w14:textId="0C44B947" w:rsidR="00D9433B" w:rsidRPr="00C821D6" w:rsidRDefault="00D9433B" w:rsidP="00351FDF"/>
          <w:p w14:paraId="52366002" w14:textId="77777777" w:rsidR="00122345" w:rsidRPr="003F6C36" w:rsidRDefault="00122345" w:rsidP="00122345">
            <w:r>
              <w:t>- а</w:t>
            </w:r>
            <w:r w:rsidRPr="003F6C36">
              <w:t>налитическое мышление</w:t>
            </w:r>
            <w:r>
              <w:t>,</w:t>
            </w:r>
          </w:p>
          <w:p w14:paraId="0B0E1900" w14:textId="77777777" w:rsidR="00122345" w:rsidRDefault="00122345" w:rsidP="00122345">
            <w:r>
              <w:t>- в</w:t>
            </w:r>
            <w:r w:rsidRPr="003F6C36">
              <w:t>нимательность к деталям</w:t>
            </w:r>
            <w:r>
              <w:t>,</w:t>
            </w:r>
          </w:p>
          <w:p w14:paraId="36E1DA89" w14:textId="77777777" w:rsidR="00122345" w:rsidRDefault="00122345" w:rsidP="00122345">
            <w:r>
              <w:t>- с</w:t>
            </w:r>
            <w:r w:rsidRPr="003F6C36">
              <w:t>амостоятельность</w:t>
            </w:r>
            <w:r>
              <w:t>,</w:t>
            </w:r>
          </w:p>
          <w:p w14:paraId="118982D4" w14:textId="77777777" w:rsidR="00122345" w:rsidRDefault="00122345" w:rsidP="00122345">
            <w:r>
              <w:t xml:space="preserve">- </w:t>
            </w:r>
            <w:r w:rsidRPr="003F6C36">
              <w:t>инициативность</w:t>
            </w:r>
            <w:r>
              <w:t>,</w:t>
            </w:r>
          </w:p>
          <w:p w14:paraId="636CB650" w14:textId="77777777" w:rsidR="00122345" w:rsidRDefault="00122345" w:rsidP="00122345">
            <w:r>
              <w:t xml:space="preserve">- </w:t>
            </w:r>
            <w:r w:rsidRPr="003F6C36">
              <w:t>командная работа</w:t>
            </w:r>
            <w:r>
              <w:t>,</w:t>
            </w:r>
          </w:p>
          <w:p w14:paraId="5C9AF6D9" w14:textId="77777777" w:rsidR="00122345" w:rsidRDefault="00122345" w:rsidP="00122345">
            <w:r>
              <w:t xml:space="preserve">- </w:t>
            </w:r>
            <w:r w:rsidRPr="003F6C36">
              <w:t>адаптивность</w:t>
            </w:r>
            <w:r>
              <w:t>,</w:t>
            </w:r>
          </w:p>
          <w:p w14:paraId="3FFCD03A" w14:textId="77777777" w:rsidR="00122345" w:rsidRDefault="00122345" w:rsidP="00122345">
            <w:r>
              <w:t>- ц</w:t>
            </w:r>
            <w:r w:rsidRPr="003F6C36">
              <w:t>елеустремленность</w:t>
            </w:r>
            <w:r>
              <w:t>,</w:t>
            </w:r>
          </w:p>
          <w:p w14:paraId="60CD2267" w14:textId="77777777" w:rsidR="00122345" w:rsidRDefault="00122345" w:rsidP="00122345">
            <w:r>
              <w:t>-</w:t>
            </w:r>
            <w:r w:rsidRPr="003F6C36">
              <w:t xml:space="preserve"> ответственность</w:t>
            </w:r>
          </w:p>
          <w:p w14:paraId="38ADA162" w14:textId="77777777" w:rsidR="00122345" w:rsidRPr="00577BCC" w:rsidRDefault="00122345" w:rsidP="00122345"/>
          <w:p w14:paraId="4384A18C" w14:textId="77777777" w:rsidR="00122345" w:rsidRPr="00D9433B" w:rsidRDefault="00122345" w:rsidP="00351FDF">
            <w:pPr>
              <w:rPr>
                <w:lang w:val="en-US"/>
              </w:rPr>
            </w:pPr>
          </w:p>
          <w:p w14:paraId="6B521511" w14:textId="14E33B4A" w:rsidR="00351FDF" w:rsidRPr="00D9433B" w:rsidRDefault="00351FDF" w:rsidP="00A3726F">
            <w:pPr>
              <w:pStyle w:val="3"/>
              <w:rPr>
                <w:lang w:val="en-US"/>
              </w:rPr>
            </w:pPr>
          </w:p>
        </w:tc>
      </w:tr>
    </w:tbl>
    <w:p w14:paraId="434C58B7" w14:textId="77777777" w:rsidR="00871DB8" w:rsidRPr="00D9433B" w:rsidRDefault="00871DB8" w:rsidP="006D0785">
      <w:pPr>
        <w:rPr>
          <w:color w:val="043D68"/>
          <w:lang w:val="en-US"/>
        </w:rPr>
      </w:pPr>
    </w:p>
    <w:sectPr w:rsidR="00871DB8" w:rsidRPr="00D9433B" w:rsidSect="00877DF2">
      <w:pgSz w:w="11906" w:h="16838" w:code="9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9A03F" w14:textId="77777777" w:rsidR="00630F4C" w:rsidRDefault="00630F4C" w:rsidP="00AA35A8">
      <w:pPr>
        <w:spacing w:line="240" w:lineRule="auto"/>
      </w:pPr>
      <w:r>
        <w:separator/>
      </w:r>
    </w:p>
  </w:endnote>
  <w:endnote w:type="continuationSeparator" w:id="0">
    <w:p w14:paraId="6589C118" w14:textId="77777777" w:rsidR="00630F4C" w:rsidRDefault="00630F4C" w:rsidP="00AA35A8">
      <w:pPr>
        <w:spacing w:line="240" w:lineRule="auto"/>
      </w:pPr>
      <w:r>
        <w:continuationSeparator/>
      </w:r>
    </w:p>
  </w:endnote>
  <w:endnote w:type="continuationNotice" w:id="1">
    <w:p w14:paraId="5073072B" w14:textId="77777777" w:rsidR="00630F4C" w:rsidRDefault="00630F4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CC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F0EFC" w14:textId="77777777" w:rsidR="00630F4C" w:rsidRDefault="00630F4C" w:rsidP="00AA35A8">
      <w:pPr>
        <w:spacing w:line="240" w:lineRule="auto"/>
      </w:pPr>
      <w:r>
        <w:separator/>
      </w:r>
    </w:p>
  </w:footnote>
  <w:footnote w:type="continuationSeparator" w:id="0">
    <w:p w14:paraId="52CF26B5" w14:textId="77777777" w:rsidR="00630F4C" w:rsidRDefault="00630F4C" w:rsidP="00AA35A8">
      <w:pPr>
        <w:spacing w:line="240" w:lineRule="auto"/>
      </w:pPr>
      <w:r>
        <w:continuationSeparator/>
      </w:r>
    </w:p>
  </w:footnote>
  <w:footnote w:type="continuationNotice" w:id="1">
    <w:p w14:paraId="3623BA73" w14:textId="77777777" w:rsidR="00630F4C" w:rsidRDefault="00630F4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4.25pt;height:14.25pt;visibility:visible" o:bullet="t">
        <v:imagedata r:id="rId1" o:title=""/>
      </v:shape>
    </w:pict>
  </w:numPicBullet>
  <w:numPicBullet w:numPicBulletId="1">
    <w:pict>
      <v:shape id="_x0000_i1047" type="#_x0000_t75" style="width:13.5pt;height:13.5pt;visibility:visibl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E4E"/>
    <w:multiLevelType w:val="hybridMultilevel"/>
    <w:tmpl w:val="78049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7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12"/>
  </w:num>
  <w:num w:numId="4">
    <w:abstractNumId w:val="14"/>
  </w:num>
  <w:num w:numId="5">
    <w:abstractNumId w:val="18"/>
  </w:num>
  <w:num w:numId="6">
    <w:abstractNumId w:val="15"/>
  </w:num>
  <w:num w:numId="7">
    <w:abstractNumId w:val="17"/>
  </w:num>
  <w:num w:numId="8">
    <w:abstractNumId w:val="16"/>
  </w:num>
  <w:num w:numId="9">
    <w:abstractNumId w:val="9"/>
  </w:num>
  <w:num w:numId="10">
    <w:abstractNumId w:val="8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0"/>
  </w:num>
  <w:num w:numId="20">
    <w:abstractNumId w:val="9"/>
  </w:num>
  <w:num w:numId="21">
    <w:abstractNumId w:val="1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/>
  <w:attachedTemplate r:id="rId1"/>
  <w:stylePaneSortMethod w:val="0000"/>
  <w:defaultTabStop w:val="720"/>
  <w:characterSpacingControl w:val="doNotCompress"/>
  <w:hdrShapeDefaults>
    <o:shapedefaults v:ext="edit" spidmax="2049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F4"/>
    <w:rsid w:val="0000752A"/>
    <w:rsid w:val="00016465"/>
    <w:rsid w:val="00033263"/>
    <w:rsid w:val="000334C1"/>
    <w:rsid w:val="00061942"/>
    <w:rsid w:val="000767C7"/>
    <w:rsid w:val="00076CA1"/>
    <w:rsid w:val="000873F6"/>
    <w:rsid w:val="000B286F"/>
    <w:rsid w:val="000C2B44"/>
    <w:rsid w:val="000D134B"/>
    <w:rsid w:val="000F039F"/>
    <w:rsid w:val="000F0907"/>
    <w:rsid w:val="0010041D"/>
    <w:rsid w:val="001125D5"/>
    <w:rsid w:val="00122345"/>
    <w:rsid w:val="00124ED6"/>
    <w:rsid w:val="00136B3E"/>
    <w:rsid w:val="00153576"/>
    <w:rsid w:val="00167789"/>
    <w:rsid w:val="00194704"/>
    <w:rsid w:val="001B160B"/>
    <w:rsid w:val="001D477D"/>
    <w:rsid w:val="001D76FA"/>
    <w:rsid w:val="001E6B2D"/>
    <w:rsid w:val="001F2C20"/>
    <w:rsid w:val="00203213"/>
    <w:rsid w:val="0021337B"/>
    <w:rsid w:val="002236D5"/>
    <w:rsid w:val="00243756"/>
    <w:rsid w:val="00266224"/>
    <w:rsid w:val="0027193E"/>
    <w:rsid w:val="00272222"/>
    <w:rsid w:val="00282A6B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E7306"/>
    <w:rsid w:val="00300827"/>
    <w:rsid w:val="00331DCE"/>
    <w:rsid w:val="00334FEA"/>
    <w:rsid w:val="003449B2"/>
    <w:rsid w:val="00351FDF"/>
    <w:rsid w:val="00352A17"/>
    <w:rsid w:val="00357E3C"/>
    <w:rsid w:val="003877F8"/>
    <w:rsid w:val="00391BEA"/>
    <w:rsid w:val="003965A9"/>
    <w:rsid w:val="003B4A00"/>
    <w:rsid w:val="003B4AEF"/>
    <w:rsid w:val="003B7F92"/>
    <w:rsid w:val="003C55C8"/>
    <w:rsid w:val="003D4A43"/>
    <w:rsid w:val="003E2525"/>
    <w:rsid w:val="003F6C36"/>
    <w:rsid w:val="00415CF3"/>
    <w:rsid w:val="00420136"/>
    <w:rsid w:val="004309D8"/>
    <w:rsid w:val="00435BA1"/>
    <w:rsid w:val="00447CA5"/>
    <w:rsid w:val="00453A7B"/>
    <w:rsid w:val="00457ADE"/>
    <w:rsid w:val="00464B92"/>
    <w:rsid w:val="004860D9"/>
    <w:rsid w:val="00490600"/>
    <w:rsid w:val="004909EF"/>
    <w:rsid w:val="004936B2"/>
    <w:rsid w:val="004A1426"/>
    <w:rsid w:val="004A28EA"/>
    <w:rsid w:val="004B2076"/>
    <w:rsid w:val="004C1032"/>
    <w:rsid w:val="004F3562"/>
    <w:rsid w:val="00504E47"/>
    <w:rsid w:val="00524297"/>
    <w:rsid w:val="00530C6D"/>
    <w:rsid w:val="00537559"/>
    <w:rsid w:val="00556935"/>
    <w:rsid w:val="0056263D"/>
    <w:rsid w:val="005722FC"/>
    <w:rsid w:val="00574DB0"/>
    <w:rsid w:val="00577BCC"/>
    <w:rsid w:val="005A1C94"/>
    <w:rsid w:val="005A6F8D"/>
    <w:rsid w:val="005B4861"/>
    <w:rsid w:val="005C3625"/>
    <w:rsid w:val="005E0FB7"/>
    <w:rsid w:val="005F5EF3"/>
    <w:rsid w:val="00605BCE"/>
    <w:rsid w:val="00605F07"/>
    <w:rsid w:val="0061314A"/>
    <w:rsid w:val="00615070"/>
    <w:rsid w:val="00626B3C"/>
    <w:rsid w:val="00630F4C"/>
    <w:rsid w:val="00643F4B"/>
    <w:rsid w:val="006516E9"/>
    <w:rsid w:val="00657BB0"/>
    <w:rsid w:val="00676B73"/>
    <w:rsid w:val="006829F2"/>
    <w:rsid w:val="0069541B"/>
    <w:rsid w:val="006A1E18"/>
    <w:rsid w:val="006A37C0"/>
    <w:rsid w:val="006B27F9"/>
    <w:rsid w:val="006C7F5A"/>
    <w:rsid w:val="006D0785"/>
    <w:rsid w:val="006D2F4D"/>
    <w:rsid w:val="00707859"/>
    <w:rsid w:val="007158FD"/>
    <w:rsid w:val="00746B0A"/>
    <w:rsid w:val="00752A04"/>
    <w:rsid w:val="0077153E"/>
    <w:rsid w:val="00772074"/>
    <w:rsid w:val="0079001A"/>
    <w:rsid w:val="00791376"/>
    <w:rsid w:val="00791C5D"/>
    <w:rsid w:val="007B4FF4"/>
    <w:rsid w:val="007D7F15"/>
    <w:rsid w:val="007E47A0"/>
    <w:rsid w:val="00822AAD"/>
    <w:rsid w:val="00831977"/>
    <w:rsid w:val="00865D5F"/>
    <w:rsid w:val="00871DB8"/>
    <w:rsid w:val="0087681D"/>
    <w:rsid w:val="00877DF2"/>
    <w:rsid w:val="00887E05"/>
    <w:rsid w:val="008A171A"/>
    <w:rsid w:val="008A32A5"/>
    <w:rsid w:val="008A618A"/>
    <w:rsid w:val="008C6FDE"/>
    <w:rsid w:val="008D408E"/>
    <w:rsid w:val="008E43A4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904E1"/>
    <w:rsid w:val="0099108A"/>
    <w:rsid w:val="009956A6"/>
    <w:rsid w:val="009A7F3F"/>
    <w:rsid w:val="009C34A8"/>
    <w:rsid w:val="009D646A"/>
    <w:rsid w:val="00A20EF6"/>
    <w:rsid w:val="00A21711"/>
    <w:rsid w:val="00A32D91"/>
    <w:rsid w:val="00A3726F"/>
    <w:rsid w:val="00A379B4"/>
    <w:rsid w:val="00A4248D"/>
    <w:rsid w:val="00A47C30"/>
    <w:rsid w:val="00A526A6"/>
    <w:rsid w:val="00A633B0"/>
    <w:rsid w:val="00A64395"/>
    <w:rsid w:val="00A718B6"/>
    <w:rsid w:val="00A85D56"/>
    <w:rsid w:val="00A9291E"/>
    <w:rsid w:val="00AA1166"/>
    <w:rsid w:val="00AA35A8"/>
    <w:rsid w:val="00AA51F5"/>
    <w:rsid w:val="00AA530F"/>
    <w:rsid w:val="00AB74C5"/>
    <w:rsid w:val="00AD2D55"/>
    <w:rsid w:val="00AE562D"/>
    <w:rsid w:val="00AE7533"/>
    <w:rsid w:val="00B142C3"/>
    <w:rsid w:val="00B20F64"/>
    <w:rsid w:val="00B42685"/>
    <w:rsid w:val="00B45879"/>
    <w:rsid w:val="00B535AD"/>
    <w:rsid w:val="00B75292"/>
    <w:rsid w:val="00B8453F"/>
    <w:rsid w:val="00B85473"/>
    <w:rsid w:val="00BB735B"/>
    <w:rsid w:val="00BC0BCB"/>
    <w:rsid w:val="00BE5968"/>
    <w:rsid w:val="00BF7216"/>
    <w:rsid w:val="00C009F4"/>
    <w:rsid w:val="00C272EB"/>
    <w:rsid w:val="00C62E97"/>
    <w:rsid w:val="00C81645"/>
    <w:rsid w:val="00C821D6"/>
    <w:rsid w:val="00CA61BE"/>
    <w:rsid w:val="00CB3E40"/>
    <w:rsid w:val="00CC73EE"/>
    <w:rsid w:val="00CD008C"/>
    <w:rsid w:val="00CF22B3"/>
    <w:rsid w:val="00D00CD9"/>
    <w:rsid w:val="00D15AAE"/>
    <w:rsid w:val="00D217EB"/>
    <w:rsid w:val="00D22971"/>
    <w:rsid w:val="00D53656"/>
    <w:rsid w:val="00D60B19"/>
    <w:rsid w:val="00D86385"/>
    <w:rsid w:val="00D9433B"/>
    <w:rsid w:val="00D95726"/>
    <w:rsid w:val="00DA4B7F"/>
    <w:rsid w:val="00DB472D"/>
    <w:rsid w:val="00DC1E58"/>
    <w:rsid w:val="00DD38CC"/>
    <w:rsid w:val="00DD6ECC"/>
    <w:rsid w:val="00DE5F88"/>
    <w:rsid w:val="00DE6667"/>
    <w:rsid w:val="00DF2298"/>
    <w:rsid w:val="00E067BA"/>
    <w:rsid w:val="00E07C52"/>
    <w:rsid w:val="00E26F2A"/>
    <w:rsid w:val="00E360EA"/>
    <w:rsid w:val="00E547A9"/>
    <w:rsid w:val="00E570A5"/>
    <w:rsid w:val="00E77096"/>
    <w:rsid w:val="00E91344"/>
    <w:rsid w:val="00EA5972"/>
    <w:rsid w:val="00EB20A4"/>
    <w:rsid w:val="00EB74E8"/>
    <w:rsid w:val="00EC04C0"/>
    <w:rsid w:val="00EC0F79"/>
    <w:rsid w:val="00EC7D52"/>
    <w:rsid w:val="00ED0A53"/>
    <w:rsid w:val="00ED0ADE"/>
    <w:rsid w:val="00EF22EF"/>
    <w:rsid w:val="00F02E99"/>
    <w:rsid w:val="00F055F4"/>
    <w:rsid w:val="00F136A3"/>
    <w:rsid w:val="00F215B6"/>
    <w:rsid w:val="00F30552"/>
    <w:rsid w:val="00F40BD0"/>
    <w:rsid w:val="00F419C0"/>
    <w:rsid w:val="00F46BDB"/>
    <w:rsid w:val="00F60589"/>
    <w:rsid w:val="00F82744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ffaeb,#e9ffdd,#f5ffef,white,#f3faff"/>
    </o:shapedefaults>
    <o:shapelayout v:ext="edit">
      <o:idmap v:ext="edit" data="1"/>
    </o:shapelayout>
  </w:shapeDefaults>
  <w:decimalSymbol w:val=","/>
  <w:listSeparator w:val=";"/>
  <w14:docId w14:val="12BBEF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ru-RU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C73EE"/>
    <w:rPr>
      <w:color w:val="043D68" w:themeColor="text2"/>
      <w:sz w:val="18"/>
    </w:rPr>
  </w:style>
  <w:style w:type="paragraph" w:styleId="1">
    <w:name w:val="heading 1"/>
    <w:basedOn w:val="a0"/>
    <w:next w:val="a0"/>
    <w:link w:val="10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2">
    <w:name w:val="heading 2"/>
    <w:basedOn w:val="a0"/>
    <w:next w:val="a0"/>
    <w:link w:val="20"/>
    <w:uiPriority w:val="9"/>
    <w:qFormat/>
    <w:rsid w:val="00AA51F5"/>
    <w:pPr>
      <w:spacing w:after="120"/>
      <w:outlineLvl w:val="1"/>
    </w:pPr>
    <w:rPr>
      <w:szCs w:val="20"/>
    </w:rPr>
  </w:style>
  <w:style w:type="paragraph" w:styleId="3">
    <w:name w:val="heading 3"/>
    <w:basedOn w:val="a0"/>
    <w:next w:val="a0"/>
    <w:link w:val="30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4">
    <w:name w:val="heading 4"/>
    <w:basedOn w:val="a0"/>
    <w:next w:val="a0"/>
    <w:link w:val="40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5">
    <w:name w:val="heading 5"/>
    <w:basedOn w:val="a0"/>
    <w:next w:val="a0"/>
    <w:link w:val="50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6">
    <w:name w:val="heading 6"/>
    <w:basedOn w:val="a0"/>
    <w:next w:val="a0"/>
    <w:link w:val="60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rsid w:val="00DB472D"/>
    <w:rPr>
      <w:rFonts w:ascii="Times New Roman" w:hAnsi="Times New Roman" w:cs="Times New Roman"/>
      <w:szCs w:val="18"/>
    </w:rPr>
  </w:style>
  <w:style w:type="character" w:customStyle="1" w:styleId="a5">
    <w:name w:val="Текст выноски Знак"/>
    <w:basedOn w:val="a1"/>
    <w:link w:val="a4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a6">
    <w:name w:val="List Paragraph"/>
    <w:basedOn w:val="a0"/>
    <w:uiPriority w:val="34"/>
    <w:semiHidden/>
    <w:rsid w:val="00331DCE"/>
    <w:pPr>
      <w:ind w:left="720"/>
      <w:contextualSpacing/>
    </w:pPr>
  </w:style>
  <w:style w:type="paragraph" w:styleId="a7">
    <w:name w:val="header"/>
    <w:basedOn w:val="a0"/>
    <w:link w:val="a8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a8">
    <w:name w:val="Верхний колонтитул Знак"/>
    <w:basedOn w:val="a1"/>
    <w:link w:val="a7"/>
    <w:uiPriority w:val="99"/>
    <w:semiHidden/>
    <w:rsid w:val="00605BCE"/>
    <w:rPr>
      <w:color w:val="043D68" w:themeColor="text2"/>
      <w:sz w:val="20"/>
    </w:rPr>
  </w:style>
  <w:style w:type="paragraph" w:styleId="a9">
    <w:name w:val="footer"/>
    <w:basedOn w:val="a0"/>
    <w:link w:val="aa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aa">
    <w:name w:val="Нижний колонтитул Знак"/>
    <w:basedOn w:val="a1"/>
    <w:link w:val="a9"/>
    <w:uiPriority w:val="99"/>
    <w:semiHidden/>
    <w:rsid w:val="00605BCE"/>
    <w:rPr>
      <w:color w:val="043D68" w:themeColor="text2"/>
      <w:sz w:val="20"/>
    </w:rPr>
  </w:style>
  <w:style w:type="table" w:styleId="ab">
    <w:name w:val="Table Grid"/>
    <w:basedOn w:val="a2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0"/>
    <w:next w:val="a0"/>
    <w:link w:val="ad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ad">
    <w:name w:val="Заголовок Знак"/>
    <w:basedOn w:val="a1"/>
    <w:link w:val="ac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ae">
    <w:name w:val="Placeholder Text"/>
    <w:basedOn w:val="a1"/>
    <w:uiPriority w:val="99"/>
    <w:semiHidden/>
    <w:rsid w:val="002E7306"/>
    <w:rPr>
      <w:color w:val="808080"/>
    </w:rPr>
  </w:style>
  <w:style w:type="paragraph" w:styleId="af">
    <w:name w:val="Subtitle"/>
    <w:basedOn w:val="a0"/>
    <w:next w:val="a0"/>
    <w:link w:val="af0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af0">
    <w:name w:val="Подзаголовок Знак"/>
    <w:basedOn w:val="a1"/>
    <w:link w:val="af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10">
    <w:name w:val="Заголовок 1 Знак"/>
    <w:basedOn w:val="a1"/>
    <w:link w:val="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20">
    <w:name w:val="Заголовок 2 Знак"/>
    <w:basedOn w:val="a1"/>
    <w:link w:val="2"/>
    <w:uiPriority w:val="9"/>
    <w:rsid w:val="00AA51F5"/>
    <w:rPr>
      <w:color w:val="043D68" w:themeColor="text2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40">
    <w:name w:val="Заголовок 4 Знак"/>
    <w:basedOn w:val="a1"/>
    <w:link w:val="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50">
    <w:name w:val="Заголовок 5 Знак"/>
    <w:basedOn w:val="a1"/>
    <w:link w:val="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60">
    <w:name w:val="Заголовок 6 Знак"/>
    <w:basedOn w:val="a1"/>
    <w:link w:val="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af1">
    <w:name w:val="Hyperlink"/>
    <w:basedOn w:val="a1"/>
    <w:uiPriority w:val="99"/>
    <w:semiHidden/>
    <w:rsid w:val="00D2297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rsid w:val="00D22971"/>
    <w:rPr>
      <w:color w:val="605E5C"/>
      <w:shd w:val="clear" w:color="auto" w:fill="E1DFDD"/>
    </w:rPr>
  </w:style>
  <w:style w:type="paragraph" w:customStyle="1" w:styleId="af2">
    <w:name w:val="Маркированный список:"/>
    <w:basedOn w:val="a0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f3">
    <w:name w:val="ОбоМне"/>
    <w:basedOn w:val="a0"/>
    <w:next w:val="a0"/>
    <w:link w:val="af4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f4">
    <w:name w:val="ОбоМне (знак)"/>
    <w:basedOn w:val="a1"/>
    <w:link w:val="af3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af5">
    <w:name w:val="Белый (основной текст)"/>
    <w:basedOn w:val="a0"/>
    <w:semiHidden/>
    <w:qFormat/>
    <w:rsid w:val="00351FDF"/>
    <w:rPr>
      <w:color w:val="FFFFFF" w:themeColor="background1"/>
      <w:szCs w:val="20"/>
    </w:rPr>
  </w:style>
  <w:style w:type="paragraph" w:customStyle="1" w:styleId="12">
    <w:name w:val="Маркированный список1"/>
    <w:basedOn w:val="a6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a">
    <w:name w:val="List Bullet"/>
    <w:basedOn w:val="12"/>
    <w:uiPriority w:val="6"/>
    <w:qFormat/>
    <w:rsid w:val="00A3726F"/>
    <w:pPr>
      <w:numPr>
        <w:numId w:val="21"/>
      </w:numPr>
    </w:pPr>
  </w:style>
  <w:style w:type="character" w:customStyle="1" w:styleId="af6">
    <w:name w:val="Не полужирный"/>
    <w:uiPriority w:val="1"/>
    <w:qFormat/>
    <w:rsid w:val="00A3726F"/>
    <w:rPr>
      <w:b/>
      <w:color w:val="043D68" w:themeColor="text2"/>
    </w:rPr>
  </w:style>
  <w:style w:type="character" w:customStyle="1" w:styleId="af7">
    <w:name w:val="Полужирный"/>
    <w:uiPriority w:val="1"/>
    <w:qFormat/>
    <w:rsid w:val="00A3726F"/>
    <w:rPr>
      <w:b/>
      <w:bCs/>
    </w:rPr>
  </w:style>
  <w:style w:type="character" w:customStyle="1" w:styleId="af8">
    <w:name w:val="Курсив"/>
    <w:uiPriority w:val="1"/>
    <w:qFormat/>
    <w:rsid w:val="00A3726F"/>
    <w:rPr>
      <w:i/>
      <w:iCs/>
    </w:rPr>
  </w:style>
  <w:style w:type="character" w:styleId="af9">
    <w:name w:val="Unresolved Mention"/>
    <w:basedOn w:val="a1"/>
    <w:uiPriority w:val="99"/>
    <w:semiHidden/>
    <w:unhideWhenUsed/>
    <w:rsid w:val="00DE6667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rsid w:val="00D536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stepik.org/cert/2586435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stepik.org/cert/2557198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tepik.org/cert/2536878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hyperlink" Target="https://stepik.org/cert/2531887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AlekseiKholi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ksei\AppData\Roaming\Microsoft\Templates\&#1055;&#1088;&#1086;&#1089;&#1090;&#1086;&#1077;%20&#1088;&#1077;&#1079;&#1102;&#1084;&#1077;%20&#1076;&#1083;&#1103;%20&#1076;&#1080;&#1079;&#1072;&#1081;&#1085;&#1077;&#1088;&#1072;%20&#1080;%20&#1088;&#1072;&#1079;&#1088;&#1072;&#1073;&#1086;&#1090;&#1095;&#1080;&#1082;&#1072;%20UIU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B8CEF972C34F76B1653F56872848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BC3E17-7B1E-4692-9969-406A34631E74}"/>
      </w:docPartPr>
      <w:docPartBody>
        <w:p w:rsidR="002A6440" w:rsidRDefault="00E563BA">
          <w:pPr>
            <w:pStyle w:val="E7B8CEF972C34F76B1653F56872848AF"/>
          </w:pPr>
          <w:r w:rsidRPr="00577BCC">
            <w:rPr>
              <w:lang w:bidi="ru-RU"/>
            </w:rPr>
            <w:t>ЦЕЛЬ</w:t>
          </w:r>
        </w:p>
      </w:docPartBody>
    </w:docPart>
    <w:docPart>
      <w:docPartPr>
        <w:name w:val="8B123CF7E0F7484183024B6CC9CBFE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CCA560-DDC2-4216-92A6-C0A976EC2FDE}"/>
      </w:docPartPr>
      <w:docPartBody>
        <w:p w:rsidR="002A6440" w:rsidRDefault="00E563BA">
          <w:pPr>
            <w:pStyle w:val="8B123CF7E0F7484183024B6CC9CBFE3A"/>
          </w:pPr>
          <w:r w:rsidRPr="00577BCC">
            <w:rPr>
              <w:lang w:bidi="ru-RU"/>
            </w:rPr>
            <w:t>Контакт</w:t>
          </w:r>
        </w:p>
      </w:docPartBody>
    </w:docPart>
    <w:docPart>
      <w:docPartPr>
        <w:name w:val="6DC92D6B78DB4B62A6C56230E6E18C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6F7A61-F3DA-4988-AFB0-D6C7893BD3EE}"/>
      </w:docPartPr>
      <w:docPartBody>
        <w:p w:rsidR="002A6440" w:rsidRDefault="00E563BA">
          <w:pPr>
            <w:pStyle w:val="6DC92D6B78DB4B62A6C56230E6E18C13"/>
          </w:pPr>
          <w:r w:rsidRPr="00577BCC">
            <w:rPr>
              <w:lang w:bidi="ru-RU"/>
            </w:rPr>
            <w:t>Опыт работы</w:t>
          </w:r>
        </w:p>
      </w:docPartBody>
    </w:docPart>
    <w:docPart>
      <w:docPartPr>
        <w:name w:val="8222A470F50D45E09264DA11D2BB93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033870-00C8-4D9E-A200-CF125304E1AE}"/>
      </w:docPartPr>
      <w:docPartBody>
        <w:p w:rsidR="002A6440" w:rsidRDefault="00E563BA">
          <w:pPr>
            <w:pStyle w:val="8222A470F50D45E09264DA11D2BB93D9"/>
          </w:pPr>
          <w:r w:rsidRPr="00577BCC">
            <w:rPr>
              <w:lang w:bidi="ru-RU"/>
            </w:rPr>
            <w:t>ОБРАЗОВАНИЕ</w:t>
          </w:r>
        </w:p>
      </w:docPartBody>
    </w:docPart>
    <w:docPart>
      <w:docPartPr>
        <w:name w:val="51683613595D4C24A55BE3B69C4E4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39EF8C-BA14-4494-A7E0-5283EDC5F178}"/>
      </w:docPartPr>
      <w:docPartBody>
        <w:p w:rsidR="00C34BB7" w:rsidRDefault="0005560F" w:rsidP="0005560F">
          <w:pPr>
            <w:pStyle w:val="51683613595D4C24A55BE3B69C4E4233"/>
          </w:pPr>
          <w:r w:rsidRPr="00577BCC">
            <w:rPr>
              <w:lang w:bidi="ru-RU"/>
            </w:rPr>
            <w:t>НАВЫКИ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CC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BA"/>
    <w:rsid w:val="0005560F"/>
    <w:rsid w:val="001635C9"/>
    <w:rsid w:val="00171A4C"/>
    <w:rsid w:val="002A4824"/>
    <w:rsid w:val="002A6440"/>
    <w:rsid w:val="002F4123"/>
    <w:rsid w:val="00523B80"/>
    <w:rsid w:val="00770B24"/>
    <w:rsid w:val="00947F17"/>
    <w:rsid w:val="00981304"/>
    <w:rsid w:val="009E58D9"/>
    <w:rsid w:val="00B37A22"/>
    <w:rsid w:val="00C34BB7"/>
    <w:rsid w:val="00C368D4"/>
    <w:rsid w:val="00D7245E"/>
    <w:rsid w:val="00D751F2"/>
    <w:rsid w:val="00E563BA"/>
    <w:rsid w:val="00E6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120" w:line="264" w:lineRule="auto"/>
    </w:pPr>
    <w:rPr>
      <w:rFonts w:eastAsiaTheme="minorHAnsi"/>
      <w:b/>
      <w:bCs/>
      <w:color w:val="44546A" w:themeColor="text2"/>
      <w:spacing w:val="20"/>
      <w:sz w:val="52"/>
      <w:szCs w:val="48"/>
      <w:lang w:val="it-IT" w:eastAsia="en-US"/>
    </w:rPr>
  </w:style>
  <w:style w:type="character" w:customStyle="1" w:styleId="a4">
    <w:name w:val="Заголовок Знак"/>
    <w:basedOn w:val="a0"/>
    <w:link w:val="a3"/>
    <w:uiPriority w:val="10"/>
    <w:rPr>
      <w:rFonts w:eastAsiaTheme="minorHAnsi"/>
      <w:b/>
      <w:bCs/>
      <w:color w:val="44546A" w:themeColor="text2"/>
      <w:spacing w:val="20"/>
      <w:sz w:val="52"/>
      <w:szCs w:val="48"/>
      <w:lang w:val="it-IT" w:eastAsia="en-US"/>
    </w:rPr>
  </w:style>
  <w:style w:type="paragraph" w:customStyle="1" w:styleId="E7B8CEF972C34F76B1653F56872848AF">
    <w:name w:val="E7B8CEF972C34F76B1653F56872848AF"/>
  </w:style>
  <w:style w:type="paragraph" w:customStyle="1" w:styleId="8B123CF7E0F7484183024B6CC9CBFE3A">
    <w:name w:val="8B123CF7E0F7484183024B6CC9CBFE3A"/>
  </w:style>
  <w:style w:type="paragraph" w:customStyle="1" w:styleId="6DC92D6B78DB4B62A6C56230E6E18C13">
    <w:name w:val="6DC92D6B78DB4B62A6C56230E6E18C13"/>
  </w:style>
  <w:style w:type="paragraph" w:customStyle="1" w:styleId="8222A470F50D45E09264DA11D2BB93D9">
    <w:name w:val="8222A470F50D45E09264DA11D2BB93D9"/>
  </w:style>
  <w:style w:type="paragraph" w:customStyle="1" w:styleId="51683613595D4C24A55BE3B69C4E4233">
    <w:name w:val="51683613595D4C24A55BE3B69C4E4233"/>
    <w:rsid w:val="000556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Простое резюме для дизайнера и разработчика UIUX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2024-04-17T15:44:00Z</dcterms:created>
  <dcterms:modified xsi:type="dcterms:W3CDTF">2026-05-31T16:23:00Z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